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40407" w:rsidR="007D54B7" w:rsidRDefault="007D54B7" w14:paraId="2A2465DB" w14:textId="77777777">
      <w:pPr>
        <w:rPr>
          <w:sz w:val="24"/>
          <w:szCs w:val="24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1870"/>
        <w:gridCol w:w="3630"/>
        <w:gridCol w:w="1760"/>
        <w:gridCol w:w="3300"/>
      </w:tblGrid>
      <w:tr w:rsidRPr="00440407" w:rsidR="00C255A0" w:rsidTr="17EE8F59" w14:paraId="60535E08" w14:textId="77777777">
        <w:trPr>
          <w:trHeight w:val="154"/>
        </w:trPr>
        <w:tc>
          <w:tcPr>
            <w:tcW w:w="1870" w:type="dxa"/>
            <w:tcBorders>
              <w:right w:val="single" w:color="auto" w:sz="4" w:space="0"/>
            </w:tcBorders>
            <w:tcMar/>
            <w:vAlign w:val="center"/>
          </w:tcPr>
          <w:p w:rsidRPr="00C255A0" w:rsidR="00C255A0" w:rsidP="00480562" w:rsidRDefault="00C255A0" w14:paraId="516456ED" w14:textId="77777777">
            <w:pPr>
              <w:rPr>
                <w:sz w:val="24"/>
                <w:szCs w:val="24"/>
              </w:rPr>
            </w:pPr>
            <w:r w:rsidRPr="00C255A0">
              <w:rPr>
                <w:sz w:val="24"/>
                <w:szCs w:val="24"/>
              </w:rPr>
              <w:t xml:space="preserve">Date Requested: </w:t>
            </w:r>
          </w:p>
        </w:tc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407" w:rsidR="00C255A0" w:rsidP="00480562" w:rsidRDefault="00C255A0" w14:paraId="1167B02C" w14:textId="3BD18172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tcBorders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440407" w:rsidR="00C255A0" w:rsidP="00480562" w:rsidRDefault="00C255A0" w14:paraId="51DE34F1" w14:textId="77777777">
            <w:pPr>
              <w:rPr>
                <w:sz w:val="24"/>
                <w:szCs w:val="24"/>
              </w:rPr>
            </w:pPr>
            <w:r w:rsidRPr="00440407">
              <w:rPr>
                <w:sz w:val="24"/>
                <w:szCs w:val="24"/>
              </w:rPr>
              <w:t>Date Required</w:t>
            </w:r>
            <w:r w:rsidR="00BE43A4">
              <w:rPr>
                <w:sz w:val="24"/>
                <w:szCs w:val="24"/>
              </w:rPr>
              <w:t>: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407" w:rsidR="00C255A0" w:rsidP="00480562" w:rsidRDefault="00C255A0" w14:paraId="54A1DACA" w14:textId="0FB2427C">
            <w:pPr>
              <w:rPr>
                <w:sz w:val="24"/>
                <w:szCs w:val="24"/>
              </w:rPr>
            </w:pPr>
          </w:p>
        </w:tc>
      </w:tr>
      <w:tr w:rsidRPr="00440407" w:rsidR="0086402A" w:rsidTr="17EE8F59" w14:paraId="4430B3C7" w14:textId="77777777">
        <w:trPr>
          <w:trHeight w:val="178"/>
        </w:trPr>
        <w:tc>
          <w:tcPr>
            <w:tcW w:w="1870" w:type="dxa"/>
            <w:tcMar/>
            <w:vAlign w:val="center"/>
          </w:tcPr>
          <w:p w:rsidRPr="0086402A" w:rsidR="0086402A" w:rsidP="00480562" w:rsidRDefault="0086402A" w14:paraId="794B5343" w14:textId="77777777">
            <w:pPr>
              <w:rPr>
                <w:sz w:val="14"/>
                <w:szCs w:val="14"/>
              </w:rPr>
            </w:pPr>
          </w:p>
        </w:tc>
        <w:tc>
          <w:tcPr>
            <w:tcW w:w="3630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86402A" w:rsidR="0086402A" w:rsidP="00480562" w:rsidRDefault="0086402A" w14:paraId="59C622EE" w14:textId="77777777">
            <w:pPr>
              <w:rPr>
                <w:sz w:val="14"/>
                <w:szCs w:val="14"/>
              </w:rPr>
            </w:pPr>
          </w:p>
        </w:tc>
        <w:tc>
          <w:tcPr>
            <w:tcW w:w="1760" w:type="dxa"/>
            <w:tcMar/>
            <w:vAlign w:val="center"/>
          </w:tcPr>
          <w:p w:rsidRPr="0086402A" w:rsidR="0086402A" w:rsidP="00480562" w:rsidRDefault="0086402A" w14:paraId="2136EC64" w14:textId="77777777">
            <w:pPr>
              <w:rPr>
                <w:sz w:val="14"/>
                <w:szCs w:val="14"/>
              </w:rPr>
            </w:pPr>
          </w:p>
        </w:tc>
        <w:tc>
          <w:tcPr>
            <w:tcW w:w="3300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86402A" w:rsidR="0086402A" w:rsidP="00480562" w:rsidRDefault="0086402A" w14:paraId="53176955" w14:textId="77777777">
            <w:pPr>
              <w:rPr>
                <w:sz w:val="14"/>
                <w:szCs w:val="14"/>
              </w:rPr>
            </w:pPr>
          </w:p>
        </w:tc>
      </w:tr>
      <w:tr w:rsidRPr="00440407" w:rsidR="00C255A0" w:rsidTr="17EE8F59" w14:paraId="1D0D2A45" w14:textId="77777777">
        <w:trPr>
          <w:trHeight w:val="178"/>
        </w:trPr>
        <w:tc>
          <w:tcPr>
            <w:tcW w:w="1870" w:type="dxa"/>
            <w:tcBorders>
              <w:right w:val="single" w:color="auto" w:sz="4" w:space="0"/>
            </w:tcBorders>
            <w:tcMar/>
            <w:vAlign w:val="center"/>
          </w:tcPr>
          <w:p w:rsidRPr="00440407" w:rsidR="00C255A0" w:rsidP="00480562" w:rsidRDefault="00D77F0F" w14:paraId="1B6DA13A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TD</w:t>
            </w:r>
            <w:r w:rsidR="00014A0E">
              <w:rPr>
                <w:sz w:val="24"/>
                <w:szCs w:val="24"/>
              </w:rPr>
              <w:t xml:space="preserve">A </w:t>
            </w:r>
            <w:r w:rsidRPr="00440407" w:rsidR="00C255A0">
              <w:rPr>
                <w:sz w:val="24"/>
                <w:szCs w:val="24"/>
              </w:rPr>
              <w:t xml:space="preserve">Name: </w:t>
            </w:r>
          </w:p>
        </w:tc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407" w:rsidR="00C255A0" w:rsidP="03AEADF7" w:rsidRDefault="00652DCB" w14:paraId="57CEEFEE" w14:textId="43193AD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7EE8F59" w:rsidR="5FE4946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60" w:type="dxa"/>
            <w:tcBorders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440407" w:rsidR="00C255A0" w:rsidP="00D77F0F" w:rsidRDefault="00D77F0F" w14:paraId="38D770B4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TD</w:t>
            </w:r>
            <w:r w:rsidR="00014A0E">
              <w:rPr>
                <w:sz w:val="24"/>
                <w:szCs w:val="24"/>
              </w:rPr>
              <w:t>A Email</w:t>
            </w:r>
            <w:r w:rsidRPr="00440407" w:rsidR="00C255A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26A88" w:rsidR="00C255A0" w:rsidP="00480562" w:rsidRDefault="00652DCB" w14:paraId="3C0B6ACE" w14:textId="784C8F17">
            <w:pPr>
              <w:rPr>
                <w:rFonts w:ascii="-webkit-standard" w:hAnsi="-webkit-standard"/>
                <w:color w:val="000000"/>
                <w:lang w:val="en-CA"/>
              </w:rPr>
            </w:pPr>
          </w:p>
        </w:tc>
      </w:tr>
      <w:tr w:rsidRPr="00440407" w:rsidR="0086402A" w:rsidTr="17EE8F59" w14:paraId="58CD16A7" w14:textId="77777777">
        <w:trPr>
          <w:trHeight w:val="315"/>
        </w:trPr>
        <w:tc>
          <w:tcPr>
            <w:tcW w:w="1870" w:type="dxa"/>
            <w:tcMar/>
            <w:vAlign w:val="center"/>
          </w:tcPr>
          <w:p w:rsidRPr="0086402A" w:rsidR="0086402A" w:rsidP="00480562" w:rsidRDefault="0086402A" w14:paraId="1D1B4CD8" w14:textId="77777777">
            <w:pPr>
              <w:rPr>
                <w:sz w:val="14"/>
                <w:szCs w:val="14"/>
              </w:rPr>
            </w:pPr>
          </w:p>
        </w:tc>
        <w:tc>
          <w:tcPr>
            <w:tcW w:w="3630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86402A" w:rsidR="0086402A" w:rsidP="00480562" w:rsidRDefault="0086402A" w14:paraId="3B5FC1A7" w14:textId="77777777">
            <w:pPr>
              <w:rPr>
                <w:sz w:val="14"/>
                <w:szCs w:val="14"/>
              </w:rPr>
            </w:pPr>
          </w:p>
        </w:tc>
        <w:tc>
          <w:tcPr>
            <w:tcW w:w="1760" w:type="dxa"/>
            <w:tcMar/>
            <w:vAlign w:val="center"/>
          </w:tcPr>
          <w:p w:rsidRPr="0086402A" w:rsidR="0086402A" w:rsidP="00480562" w:rsidRDefault="0086402A" w14:paraId="6394EC92" w14:textId="77777777">
            <w:pPr>
              <w:rPr>
                <w:sz w:val="14"/>
                <w:szCs w:val="14"/>
              </w:rPr>
            </w:pPr>
          </w:p>
        </w:tc>
        <w:tc>
          <w:tcPr>
            <w:tcW w:w="3300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86402A" w:rsidR="0086402A" w:rsidP="00480562" w:rsidRDefault="0086402A" w14:paraId="63449320" w14:textId="77777777">
            <w:pPr>
              <w:rPr>
                <w:sz w:val="14"/>
                <w:szCs w:val="14"/>
              </w:rPr>
            </w:pPr>
          </w:p>
        </w:tc>
      </w:tr>
      <w:tr w:rsidRPr="00440407" w:rsidR="006D70B0" w:rsidTr="17EE8F59" w14:paraId="4E8D6E73" w14:textId="77777777">
        <w:trPr>
          <w:trHeight w:val="134"/>
        </w:trPr>
        <w:tc>
          <w:tcPr>
            <w:tcW w:w="1870" w:type="dxa"/>
            <w:tcBorders>
              <w:right w:val="single" w:color="auto" w:sz="4" w:space="0"/>
            </w:tcBorders>
            <w:tcMar/>
            <w:vAlign w:val="center"/>
          </w:tcPr>
          <w:p w:rsidRPr="00440407" w:rsidR="00C255A0" w:rsidP="00014A0E" w:rsidRDefault="00D77F0F" w14:paraId="4EEAF150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TD</w:t>
            </w:r>
            <w:r w:rsidR="00014A0E">
              <w:rPr>
                <w:sz w:val="24"/>
                <w:szCs w:val="24"/>
              </w:rPr>
              <w:t>A Phone #</w:t>
            </w:r>
            <w:r w:rsidRPr="00440407" w:rsidR="00C255A0">
              <w:rPr>
                <w:sz w:val="24"/>
                <w:szCs w:val="24"/>
              </w:rPr>
              <w:t>:</w:t>
            </w:r>
            <w:r w:rsidR="00C255A0">
              <w:rPr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407" w:rsidR="00C255A0" w:rsidP="00480562" w:rsidRDefault="001516E7" w14:paraId="26387271" w14:textId="75D660BB">
            <w:pPr>
              <w:rPr>
                <w:sz w:val="24"/>
                <w:szCs w:val="24"/>
              </w:rPr>
            </w:pPr>
          </w:p>
        </w:tc>
        <w:tc>
          <w:tcPr>
            <w:tcW w:w="1760" w:type="dxa"/>
            <w:tcBorders>
              <w:left w:val="single" w:color="auto" w:sz="4" w:space="0"/>
              <w:right w:val="single" w:color="auto" w:sz="4" w:space="0"/>
            </w:tcBorders>
            <w:tcMar/>
            <w:vAlign w:val="center"/>
          </w:tcPr>
          <w:p w:rsidRPr="00440407" w:rsidR="00C255A0" w:rsidP="00480562" w:rsidRDefault="00014A0E" w14:paraId="5E8B0D80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Client</w:t>
            </w:r>
            <w:r w:rsidRPr="00440407" w:rsidR="00C255A0">
              <w:rPr>
                <w:sz w:val="24"/>
                <w:szCs w:val="24"/>
              </w:rPr>
              <w:t>: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26A88" w:rsidR="00C255A0" w:rsidP="17EE8F59" w:rsidRDefault="00C255A0" w14:paraId="1791C709" w14:textId="5BA0340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4"/>
                <w:szCs w:val="24"/>
              </w:rPr>
            </w:pPr>
          </w:p>
        </w:tc>
      </w:tr>
    </w:tbl>
    <w:p w:rsidR="006934FF" w:rsidP="00014A0E" w:rsidRDefault="006934FF" w14:paraId="22D304E0" w14:textId="77777777">
      <w:pPr>
        <w:rPr>
          <w:b/>
          <w:sz w:val="24"/>
          <w:szCs w:val="24"/>
        </w:rPr>
      </w:pPr>
    </w:p>
    <w:p w:rsidRPr="006F44FE" w:rsidR="00014A0E" w:rsidP="00014A0E" w:rsidRDefault="00014A0E" w14:paraId="146EC9B6" w14:textId="77777777">
      <w:pPr>
        <w:rPr>
          <w:b/>
          <w:color w:val="0070C0"/>
          <w:sz w:val="24"/>
          <w:szCs w:val="24"/>
        </w:rPr>
      </w:pPr>
      <w:r w:rsidRPr="006F44FE">
        <w:rPr>
          <w:b/>
          <w:color w:val="0070C0"/>
          <w:sz w:val="24"/>
          <w:szCs w:val="24"/>
        </w:rPr>
        <w:t>Output (check all that apply):</w:t>
      </w:r>
    </w:p>
    <w:tbl>
      <w:tblPr>
        <w:tblW w:w="0" w:type="auto"/>
        <w:tblInd w:w="108" w:type="dxa"/>
        <w:tblBorders>
          <w:top w:val="single" w:color="0070C0" w:sz="12" w:space="0"/>
          <w:left w:val="single" w:color="0070C0" w:sz="12" w:space="0"/>
          <w:bottom w:val="single" w:color="0070C0" w:sz="12" w:space="0"/>
          <w:right w:val="single" w:color="0070C0" w:sz="12" w:space="0"/>
          <w:insideH w:val="single" w:color="0070C0" w:sz="12" w:space="0"/>
          <w:insideV w:val="single" w:color="0070C0" w:sz="12" w:space="0"/>
        </w:tblBorders>
        <w:tblLayout w:type="fixed"/>
        <w:tblLook w:val="01E0" w:firstRow="1" w:lastRow="1" w:firstColumn="1" w:lastColumn="1" w:noHBand="0" w:noVBand="0"/>
      </w:tblPr>
      <w:tblGrid>
        <w:gridCol w:w="3740"/>
        <w:gridCol w:w="3284"/>
        <w:gridCol w:w="3575"/>
      </w:tblGrid>
      <w:tr w:rsidRPr="002946E7" w:rsidR="00014A0E" w:rsidTr="00070AB1" w14:paraId="26BBF871" w14:textId="77777777">
        <w:trPr>
          <w:trHeight w:val="112"/>
        </w:trPr>
        <w:tc>
          <w:tcPr>
            <w:tcW w:w="3740" w:type="dxa"/>
            <w:shd w:val="clear" w:color="auto" w:fill="auto"/>
            <w:vAlign w:val="center"/>
          </w:tcPr>
          <w:p w:rsidRPr="002946E7" w:rsidR="00014A0E" w:rsidP="00012543" w:rsidRDefault="00000000" w14:paraId="793D17C4" w14:textId="4CEC6EDB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2001110036"/>
                <w14:checkbox>
                  <w14:checked w14:val="0"/>
                  <w14:checkedState w14:val="2612" w14:font="Meiryo"/>
                  <w14:uncheckedState w14:val="2610" w14:font="Meiryo"/>
                </w14:checkbox>
              </w:sdtPr>
              <w:sdtContent>
                <w:r w:rsidR="00C85DFC">
                  <w:rPr>
                    <w:rFonts w:hint="eastAsia" w:ascii="Meiryo" w:hAnsi="Meiryo" w:eastAsia="Meiryo"/>
                    <w:sz w:val="24"/>
                    <w:szCs w:val="24"/>
                  </w:rPr>
                  <w:t>☐</w:t>
                </w:r>
              </w:sdtContent>
            </w:sdt>
            <w:r w:rsidRPr="002946E7" w:rsidR="00BB684F">
              <w:rPr>
                <w:sz w:val="24"/>
                <w:szCs w:val="24"/>
              </w:rPr>
              <w:t xml:space="preserve"> </w:t>
            </w:r>
            <w:r w:rsidRPr="002946E7" w:rsidR="00014A0E">
              <w:rPr>
                <w:sz w:val="24"/>
                <w:szCs w:val="24"/>
              </w:rPr>
              <w:t>Patent Search</w:t>
            </w:r>
          </w:p>
        </w:tc>
        <w:tc>
          <w:tcPr>
            <w:tcW w:w="3284" w:type="dxa"/>
            <w:shd w:val="clear" w:color="auto" w:fill="auto"/>
            <w:vAlign w:val="center"/>
          </w:tcPr>
          <w:p w:rsidRPr="002946E7" w:rsidR="00014A0E" w:rsidP="00012543" w:rsidRDefault="00000000" w14:paraId="37C5B370" w14:textId="455849F6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364723882"/>
                <w14:checkbox>
                  <w14:checked w14:val="0"/>
                  <w14:checkedState w14:val="2612" w14:font="Meiryo"/>
                  <w14:uncheckedState w14:val="2610" w14:font="Meiryo"/>
                </w14:checkbox>
              </w:sdtPr>
              <w:sdtContent>
                <w:r w:rsidR="00C85DFC">
                  <w:rPr>
                    <w:rFonts w:hint="eastAsia" w:ascii="Meiryo" w:hAnsi="Meiryo" w:eastAsia="Meiryo"/>
                    <w:sz w:val="24"/>
                    <w:szCs w:val="24"/>
                  </w:rPr>
                  <w:t>☐</w:t>
                </w:r>
              </w:sdtContent>
            </w:sdt>
            <w:r w:rsidRPr="002946E7" w:rsidR="00BB684F">
              <w:rPr>
                <w:sz w:val="24"/>
                <w:szCs w:val="24"/>
              </w:rPr>
              <w:t xml:space="preserve"> </w:t>
            </w:r>
            <w:r w:rsidRPr="002946E7" w:rsidR="00014A0E">
              <w:rPr>
                <w:sz w:val="24"/>
                <w:szCs w:val="24"/>
              </w:rPr>
              <w:t>Literature Search</w:t>
            </w:r>
          </w:p>
        </w:tc>
        <w:tc>
          <w:tcPr>
            <w:tcW w:w="3575" w:type="dxa"/>
            <w:shd w:val="clear" w:color="auto" w:fill="auto"/>
            <w:vAlign w:val="center"/>
          </w:tcPr>
          <w:p w:rsidRPr="002946E7" w:rsidR="00014A0E" w:rsidP="00012543" w:rsidRDefault="00000000" w14:paraId="3681A5A2" w14:textId="754AE600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331675423"/>
                <w14:checkbox>
                  <w14:checked w14:val="0"/>
                  <w14:checkedState w14:val="2612" w14:font="Meiryo"/>
                  <w14:uncheckedState w14:val="2610" w14:font="Meiryo"/>
                </w14:checkbox>
              </w:sdtPr>
              <w:sdtContent>
                <w:r w:rsidR="00C85DFC">
                  <w:rPr>
                    <w:rFonts w:hint="eastAsia" w:ascii="Meiryo" w:hAnsi="Meiryo" w:eastAsia="Meiryo"/>
                    <w:sz w:val="24"/>
                    <w:szCs w:val="24"/>
                  </w:rPr>
                  <w:t>☐</w:t>
                </w:r>
              </w:sdtContent>
            </w:sdt>
            <w:r w:rsidR="00BB684F">
              <w:rPr>
                <w:sz w:val="24"/>
                <w:szCs w:val="24"/>
              </w:rPr>
              <w:t xml:space="preserve"> </w:t>
            </w:r>
            <w:r w:rsidR="00014A0E">
              <w:rPr>
                <w:sz w:val="24"/>
                <w:szCs w:val="24"/>
              </w:rPr>
              <w:t>Market Search</w:t>
            </w:r>
          </w:p>
        </w:tc>
      </w:tr>
    </w:tbl>
    <w:p w:rsidRPr="00440407" w:rsidR="00480562" w:rsidRDefault="00480562" w14:paraId="1436D08F" w14:textId="77777777">
      <w:pPr>
        <w:rPr>
          <w:sz w:val="24"/>
          <w:szCs w:val="24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0560"/>
      </w:tblGrid>
      <w:tr w:rsidRPr="002864AC" w:rsidR="0086402A" w:rsidTr="002864AC" w14:paraId="57E173D9" w14:textId="77777777">
        <w:tc>
          <w:tcPr>
            <w:tcW w:w="10560" w:type="dxa"/>
            <w:tcBorders>
              <w:top w:val="single" w:color="auto" w:sz="4" w:space="0"/>
            </w:tcBorders>
            <w:shd w:val="clear" w:color="auto" w:fill="auto"/>
          </w:tcPr>
          <w:p w:rsidRPr="002864AC" w:rsidR="00C67719" w:rsidRDefault="00C67719" w14:paraId="15EBB8B2" w14:textId="77777777">
            <w:pPr>
              <w:rPr>
                <w:sz w:val="24"/>
                <w:szCs w:val="24"/>
              </w:rPr>
            </w:pPr>
          </w:p>
          <w:p w:rsidRPr="002864AC" w:rsidR="0086402A" w:rsidRDefault="0086402A" w14:paraId="0F1947BA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t>If this is a</w:t>
            </w:r>
            <w:r w:rsidRPr="002864AC">
              <w:rPr>
                <w:b/>
                <w:sz w:val="24"/>
                <w:szCs w:val="24"/>
              </w:rPr>
              <w:t xml:space="preserve"> rush order</w:t>
            </w:r>
            <w:r w:rsidRPr="002864AC">
              <w:rPr>
                <w:sz w:val="24"/>
                <w:szCs w:val="24"/>
              </w:rPr>
              <w:t>, please contact your library staff directly</w:t>
            </w:r>
            <w:r w:rsidRPr="002864AC" w:rsidR="009A1F3D">
              <w:rPr>
                <w:sz w:val="24"/>
                <w:szCs w:val="24"/>
              </w:rPr>
              <w:t>.</w:t>
            </w:r>
          </w:p>
        </w:tc>
      </w:tr>
      <w:tr w:rsidRPr="002864AC" w:rsidR="0038600B" w:rsidTr="002864AC" w14:paraId="79349E7A" w14:textId="77777777">
        <w:tc>
          <w:tcPr>
            <w:tcW w:w="10560" w:type="dxa"/>
            <w:shd w:val="clear" w:color="auto" w:fill="auto"/>
          </w:tcPr>
          <w:p w:rsidRPr="002864AC" w:rsidR="0038600B" w:rsidRDefault="0038600B" w14:paraId="7F263E65" w14:textId="77777777">
            <w:pPr>
              <w:rPr>
                <w:b/>
                <w:sz w:val="24"/>
                <w:szCs w:val="24"/>
              </w:rPr>
            </w:pPr>
          </w:p>
        </w:tc>
      </w:tr>
      <w:tr w:rsidRPr="002864AC" w:rsidR="009F7CC5" w:rsidTr="002864AC" w14:paraId="7E79C3D5" w14:textId="77777777">
        <w:tc>
          <w:tcPr>
            <w:tcW w:w="10560" w:type="dxa"/>
            <w:tcBorders>
              <w:bottom w:val="single" w:color="auto" w:sz="4" w:space="0"/>
            </w:tcBorders>
            <w:shd w:val="clear" w:color="auto" w:fill="auto"/>
          </w:tcPr>
          <w:p w:rsidRPr="002864AC" w:rsidR="009F7CC5" w:rsidRDefault="00706F95" w14:paraId="72B09CD6" w14:textId="77777777">
            <w:pPr>
              <w:rPr>
                <w:b/>
                <w:sz w:val="24"/>
                <w:szCs w:val="24"/>
              </w:rPr>
            </w:pPr>
            <w:r w:rsidRPr="002864AC">
              <w:rPr>
                <w:b/>
                <w:sz w:val="24"/>
                <w:szCs w:val="24"/>
              </w:rPr>
              <w:t>Description of topic</w:t>
            </w:r>
          </w:p>
          <w:p w:rsidRPr="002864AC" w:rsidR="00706F95" w:rsidRDefault="00014A0E" w14:paraId="7C7DBAF2" w14:textId="77777777">
            <w:pPr>
              <w:rPr>
                <w:sz w:val="24"/>
                <w:szCs w:val="24"/>
              </w:rPr>
            </w:pPr>
            <w:r w:rsidRPr="002946E7">
              <w:rPr>
                <w:sz w:val="24"/>
                <w:szCs w:val="24"/>
              </w:rPr>
              <w:t xml:space="preserve">Please provide a concise statement </w:t>
            </w:r>
            <w:r>
              <w:rPr>
                <w:sz w:val="24"/>
                <w:szCs w:val="24"/>
              </w:rPr>
              <w:t xml:space="preserve">of your request. If requesting a patent search, provide a </w:t>
            </w:r>
            <w:proofErr w:type="gramStart"/>
            <w:r>
              <w:rPr>
                <w:sz w:val="24"/>
                <w:szCs w:val="24"/>
              </w:rPr>
              <w:t>high level</w:t>
            </w:r>
            <w:proofErr w:type="gramEnd"/>
            <w:r>
              <w:rPr>
                <w:sz w:val="24"/>
                <w:szCs w:val="24"/>
              </w:rPr>
              <w:t xml:space="preserve"> summary of your technology and what makes it unique. You can provide accompanying material if the space is too small.</w:t>
            </w:r>
          </w:p>
        </w:tc>
      </w:tr>
      <w:tr w:rsidRPr="002864AC" w:rsidR="00F46764" w:rsidTr="002864AC" w14:paraId="29F7A340" w14:textId="77777777">
        <w:trPr>
          <w:trHeight w:val="1507"/>
        </w:trPr>
        <w:tc>
          <w:tcPr>
            <w:tcW w:w="10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004C32" w:rsidP="00B91F54" w:rsidRDefault="00B91F54" w14:paraId="05CE83DB" w14:textId="777777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specific details</w:t>
            </w:r>
          </w:p>
          <w:p w:rsidR="00B91F54" w:rsidP="00B91F54" w:rsidRDefault="00B91F54" w14:paraId="5EB61395" w14:textId="777777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Non-confidential – don’t tell us your secret sauce </w:t>
            </w:r>
          </w:p>
          <w:p w:rsidR="00B91F54" w:rsidP="00B91F54" w:rsidRDefault="00D00727" w14:paraId="301FCAD3" w14:textId="777777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Provide some technical details – not just vague information (product that does x) </w:t>
            </w:r>
            <w:proofErr w:type="gramStart"/>
            <w:r>
              <w:rPr>
                <w:sz w:val="24"/>
                <w:szCs w:val="24"/>
              </w:rPr>
              <w:t>tell</w:t>
            </w:r>
            <w:proofErr w:type="gramEnd"/>
            <w:r>
              <w:rPr>
                <w:sz w:val="24"/>
                <w:szCs w:val="24"/>
              </w:rPr>
              <w:t xml:space="preserve"> us a bit more about the how does it do it? What are the technical features that </w:t>
            </w:r>
            <w:r w:rsidR="002E4636">
              <w:rPr>
                <w:sz w:val="24"/>
                <w:szCs w:val="24"/>
              </w:rPr>
              <w:t xml:space="preserve">make it work? </w:t>
            </w:r>
          </w:p>
          <w:p w:rsidR="002E4636" w:rsidP="00B91F54" w:rsidRDefault="002E4636" w14:paraId="1FF10EBC" w14:textId="777777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Think of this as an abstract and don’t get too specific</w:t>
            </w:r>
          </w:p>
          <w:p w:rsidR="002E4636" w:rsidP="00B91F54" w:rsidRDefault="002E4636" w14:paraId="420526BC" w14:textId="7777777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you have a sketch or something on the market </w:t>
            </w:r>
            <w:r w:rsidR="00F81891">
              <w:rPr>
                <w:sz w:val="24"/>
                <w:szCs w:val="24"/>
              </w:rPr>
              <w:t xml:space="preserve">that you have an image of could be helpful. Not engineering documents with key details but something we can compare against. </w:t>
            </w:r>
          </w:p>
          <w:p w:rsidRPr="00B91F54" w:rsidR="008460A5" w:rsidP="00B91F54" w:rsidRDefault="008460A5" w14:paraId="2A1CB279" w14:textId="0B20CFD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you are aware of a competing product on the market that you think is close, you can name the company/name of the product. </w:t>
            </w:r>
          </w:p>
        </w:tc>
      </w:tr>
      <w:tr w:rsidRPr="002864AC" w:rsidR="009F7CC5" w:rsidTr="002864AC" w14:paraId="288745C4" w14:textId="77777777">
        <w:tc>
          <w:tcPr>
            <w:tcW w:w="10560" w:type="dxa"/>
            <w:tcBorders>
              <w:top w:val="single" w:color="auto" w:sz="4" w:space="0"/>
            </w:tcBorders>
            <w:shd w:val="clear" w:color="auto" w:fill="auto"/>
          </w:tcPr>
          <w:p w:rsidRPr="002864AC" w:rsidR="009F7CC5" w:rsidRDefault="009F7CC5" w14:paraId="1C3E992E" w14:textId="77777777">
            <w:pPr>
              <w:rPr>
                <w:sz w:val="24"/>
                <w:szCs w:val="24"/>
              </w:rPr>
            </w:pPr>
          </w:p>
        </w:tc>
      </w:tr>
      <w:tr w:rsidRPr="002864AC" w:rsidR="00F46764" w:rsidTr="002864AC" w14:paraId="655B23B2" w14:textId="77777777">
        <w:trPr>
          <w:trHeight w:val="186"/>
        </w:trPr>
        <w:tc>
          <w:tcPr>
            <w:tcW w:w="10560" w:type="dxa"/>
            <w:tcBorders>
              <w:bottom w:val="single" w:color="auto" w:sz="4" w:space="0"/>
            </w:tcBorders>
            <w:shd w:val="clear" w:color="auto" w:fill="auto"/>
          </w:tcPr>
          <w:p w:rsidRPr="002864AC" w:rsidR="00F46764" w:rsidRDefault="00706F95" w14:paraId="688C31B0" w14:textId="77777777">
            <w:pPr>
              <w:rPr>
                <w:sz w:val="24"/>
                <w:szCs w:val="24"/>
              </w:rPr>
            </w:pPr>
            <w:r w:rsidRPr="002864AC">
              <w:rPr>
                <w:b/>
                <w:sz w:val="24"/>
                <w:szCs w:val="24"/>
              </w:rPr>
              <w:t>Keywords, synonyms</w:t>
            </w:r>
          </w:p>
        </w:tc>
      </w:tr>
      <w:tr w:rsidRPr="002864AC" w:rsidR="009F7CC5" w:rsidTr="002864AC" w14:paraId="62468477" w14:textId="77777777">
        <w:trPr>
          <w:trHeight w:val="1013"/>
        </w:trPr>
        <w:tc>
          <w:tcPr>
            <w:tcW w:w="10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864AC" w:rsidR="00004C32" w:rsidP="00C85DFC" w:rsidRDefault="00004C32" w14:paraId="5155C3D4" w14:textId="77777777">
            <w:pPr>
              <w:rPr>
                <w:sz w:val="24"/>
                <w:szCs w:val="24"/>
              </w:rPr>
            </w:pPr>
          </w:p>
        </w:tc>
      </w:tr>
      <w:tr w:rsidRPr="002864AC" w:rsidR="009F7CC5" w:rsidTr="002864AC" w14:paraId="39316D81" w14:textId="77777777">
        <w:trPr>
          <w:trHeight w:val="159"/>
        </w:trPr>
        <w:tc>
          <w:tcPr>
            <w:tcW w:w="10560" w:type="dxa"/>
            <w:tcBorders>
              <w:top w:val="single" w:color="auto" w:sz="4" w:space="0"/>
            </w:tcBorders>
            <w:shd w:val="clear" w:color="auto" w:fill="auto"/>
          </w:tcPr>
          <w:p w:rsidRPr="002864AC" w:rsidR="009F7CC5" w:rsidRDefault="009F7CC5" w14:paraId="4654AB03" w14:textId="77777777">
            <w:pPr>
              <w:rPr>
                <w:sz w:val="24"/>
                <w:szCs w:val="24"/>
              </w:rPr>
            </w:pPr>
          </w:p>
        </w:tc>
      </w:tr>
      <w:tr w:rsidRPr="002864AC" w:rsidR="00F46764" w:rsidTr="002864AC" w14:paraId="72A9B071" w14:textId="77777777">
        <w:tc>
          <w:tcPr>
            <w:tcW w:w="10560" w:type="dxa"/>
            <w:tcBorders>
              <w:bottom w:val="single" w:color="auto" w:sz="4" w:space="0"/>
            </w:tcBorders>
            <w:shd w:val="clear" w:color="auto" w:fill="auto"/>
          </w:tcPr>
          <w:p w:rsidRPr="002864AC" w:rsidR="00F46764" w:rsidRDefault="00706F95" w14:paraId="3842B86B" w14:textId="77777777">
            <w:pPr>
              <w:rPr>
                <w:sz w:val="24"/>
                <w:szCs w:val="24"/>
              </w:rPr>
            </w:pPr>
            <w:r w:rsidRPr="002864AC">
              <w:rPr>
                <w:b/>
                <w:sz w:val="24"/>
                <w:szCs w:val="24"/>
              </w:rPr>
              <w:t xml:space="preserve">Authors </w:t>
            </w:r>
            <w:r w:rsidRPr="002864AC">
              <w:rPr>
                <w:sz w:val="24"/>
                <w:szCs w:val="24"/>
              </w:rPr>
              <w:t>(List authors whose writings are of interest, specify first and middle when known)</w:t>
            </w:r>
          </w:p>
        </w:tc>
      </w:tr>
      <w:tr w:rsidRPr="002864AC" w:rsidR="009F7CC5" w:rsidTr="002864AC" w14:paraId="2AFAFF7F" w14:textId="77777777">
        <w:tc>
          <w:tcPr>
            <w:tcW w:w="10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864AC" w:rsidR="009F7CC5" w:rsidRDefault="009F7CC5" w14:paraId="040BD8D5" w14:textId="77777777">
            <w:pPr>
              <w:rPr>
                <w:sz w:val="24"/>
                <w:szCs w:val="24"/>
              </w:rPr>
            </w:pPr>
          </w:p>
          <w:p w:rsidRPr="002864AC" w:rsidR="00004C32" w:rsidRDefault="00004C32" w14:paraId="558A0552" w14:textId="77777777">
            <w:pPr>
              <w:rPr>
                <w:sz w:val="24"/>
                <w:szCs w:val="24"/>
              </w:rPr>
            </w:pPr>
          </w:p>
        </w:tc>
      </w:tr>
    </w:tbl>
    <w:p w:rsidR="006934FF" w:rsidP="006934FF" w:rsidRDefault="006934FF" w14:paraId="7A286368" w14:textId="77777777">
      <w:pPr>
        <w:rPr>
          <w:sz w:val="24"/>
          <w:szCs w:val="24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0560"/>
      </w:tblGrid>
      <w:tr w:rsidRPr="002864AC" w:rsidR="00A73924" w:rsidTr="00012543" w14:paraId="6D628975" w14:textId="77777777">
        <w:tc>
          <w:tcPr>
            <w:tcW w:w="10560" w:type="dxa"/>
            <w:tcBorders>
              <w:bottom w:val="single" w:color="auto" w:sz="4" w:space="0"/>
            </w:tcBorders>
            <w:shd w:val="clear" w:color="auto" w:fill="auto"/>
          </w:tcPr>
          <w:p w:rsidRPr="008743DF" w:rsidR="00A73924" w:rsidP="00A73924" w:rsidRDefault="00A73924" w14:paraId="7A7A766D" w14:textId="77777777">
            <w:pPr>
              <w:rPr>
                <w:b/>
                <w:sz w:val="24"/>
                <w:szCs w:val="24"/>
              </w:rPr>
            </w:pPr>
            <w:r w:rsidRPr="008743DF">
              <w:rPr>
                <w:b/>
                <w:sz w:val="24"/>
                <w:szCs w:val="24"/>
              </w:rPr>
              <w:t>Purpose of search</w:t>
            </w:r>
          </w:p>
          <w:p w:rsidRPr="002864AC" w:rsidR="00A73924" w:rsidP="00A73924" w:rsidRDefault="00A73924" w14:paraId="471E384C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Examples –competitive intelligence (market landscape), overview of technology, preliminary search for similar existing patents (our results are not conclusive as to the uniqueness or patentability of your technology)</w:t>
            </w:r>
          </w:p>
        </w:tc>
      </w:tr>
      <w:tr w:rsidRPr="002864AC" w:rsidR="00A73924" w:rsidTr="00012543" w14:paraId="7FDAAF32" w14:textId="77777777">
        <w:tc>
          <w:tcPr>
            <w:tcW w:w="10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864AC" w:rsidR="00A73924" w:rsidP="00012543" w:rsidRDefault="0068583C" w14:paraId="78404323" w14:textId="57FA6E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Pr="002864AC" w:rsidR="00A73924" w:rsidP="00012543" w:rsidRDefault="00A73924" w14:paraId="545C9CCF" w14:textId="77777777">
            <w:pPr>
              <w:rPr>
                <w:sz w:val="24"/>
                <w:szCs w:val="24"/>
              </w:rPr>
            </w:pPr>
          </w:p>
          <w:p w:rsidRPr="002864AC" w:rsidR="00A73924" w:rsidP="00012543" w:rsidRDefault="00A73924" w14:paraId="7FF89E37" w14:textId="77777777">
            <w:pPr>
              <w:rPr>
                <w:sz w:val="24"/>
                <w:szCs w:val="24"/>
              </w:rPr>
            </w:pPr>
          </w:p>
        </w:tc>
      </w:tr>
    </w:tbl>
    <w:p w:rsidR="00A73924" w:rsidP="006934FF" w:rsidRDefault="006934FF" w14:paraId="037FFDE4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Pr="00440407" w:rsidR="00CD0FA3" w:rsidP="006934FF" w:rsidRDefault="00440407" w14:paraId="603BB685" w14:textId="77777777">
      <w:pPr>
        <w:rPr>
          <w:b/>
          <w:sz w:val="24"/>
          <w:szCs w:val="24"/>
        </w:rPr>
      </w:pPr>
      <w:r w:rsidRPr="00440407">
        <w:rPr>
          <w:b/>
          <w:sz w:val="24"/>
          <w:szCs w:val="24"/>
        </w:rPr>
        <w:lastRenderedPageBreak/>
        <w:t>Preferences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430"/>
        <w:gridCol w:w="689"/>
        <w:gridCol w:w="191"/>
        <w:gridCol w:w="330"/>
        <w:gridCol w:w="550"/>
        <w:gridCol w:w="550"/>
        <w:gridCol w:w="440"/>
        <w:gridCol w:w="58"/>
        <w:gridCol w:w="492"/>
        <w:gridCol w:w="110"/>
        <w:gridCol w:w="220"/>
        <w:gridCol w:w="660"/>
        <w:gridCol w:w="637"/>
        <w:gridCol w:w="667"/>
        <w:gridCol w:w="16"/>
        <w:gridCol w:w="1436"/>
        <w:gridCol w:w="104"/>
        <w:gridCol w:w="2015"/>
      </w:tblGrid>
      <w:tr w:rsidRPr="002864AC" w:rsidR="009D7138" w:rsidTr="002864AC" w14:paraId="5258D498" w14:textId="77777777">
        <w:trPr>
          <w:trHeight w:val="112"/>
        </w:trPr>
        <w:tc>
          <w:tcPr>
            <w:tcW w:w="3740" w:type="dxa"/>
            <w:gridSpan w:val="6"/>
            <w:shd w:val="clear" w:color="auto" w:fill="auto"/>
          </w:tcPr>
          <w:p w:rsidRPr="002864AC" w:rsidR="009D7138" w:rsidP="00102834" w:rsidRDefault="009D7138" w14:paraId="6DD5E9F9" w14:textId="77777777">
            <w:pPr>
              <w:rPr>
                <w:sz w:val="24"/>
                <w:szCs w:val="24"/>
              </w:rPr>
            </w:pPr>
          </w:p>
        </w:tc>
        <w:tc>
          <w:tcPr>
            <w:tcW w:w="3284" w:type="dxa"/>
            <w:gridSpan w:val="8"/>
            <w:shd w:val="clear" w:color="auto" w:fill="auto"/>
          </w:tcPr>
          <w:p w:rsidRPr="002864AC" w:rsidR="009D7138" w:rsidP="00102834" w:rsidRDefault="009D7138" w14:paraId="427DF79C" w14:textId="77777777">
            <w:pPr>
              <w:rPr>
                <w:sz w:val="24"/>
                <w:szCs w:val="24"/>
              </w:rPr>
            </w:pPr>
          </w:p>
        </w:tc>
        <w:tc>
          <w:tcPr>
            <w:tcW w:w="3571" w:type="dxa"/>
            <w:gridSpan w:val="4"/>
            <w:shd w:val="clear" w:color="auto" w:fill="auto"/>
          </w:tcPr>
          <w:p w:rsidRPr="002864AC" w:rsidR="009D7138" w:rsidP="00102834" w:rsidRDefault="009D7138" w14:paraId="7590E2C7" w14:textId="77777777">
            <w:pPr>
              <w:rPr>
                <w:sz w:val="24"/>
                <w:szCs w:val="24"/>
              </w:rPr>
            </w:pPr>
          </w:p>
        </w:tc>
      </w:tr>
      <w:tr w:rsidRPr="002864AC" w:rsidR="0038600B" w:rsidTr="002864AC" w14:paraId="28430C78" w14:textId="77777777">
        <w:trPr>
          <w:trHeight w:val="80"/>
        </w:trPr>
        <w:tc>
          <w:tcPr>
            <w:tcW w:w="10595" w:type="dxa"/>
            <w:gridSpan w:val="18"/>
            <w:shd w:val="clear" w:color="auto" w:fill="auto"/>
          </w:tcPr>
          <w:p w:rsidRPr="002864AC" w:rsidR="0038600B" w:rsidP="00441CFE" w:rsidRDefault="0038600B" w14:paraId="34E09F11" w14:textId="77777777">
            <w:pPr>
              <w:rPr>
                <w:sz w:val="14"/>
                <w:szCs w:val="14"/>
              </w:rPr>
            </w:pPr>
          </w:p>
        </w:tc>
      </w:tr>
      <w:bookmarkStart w:name="Check13" w:id="0"/>
      <w:tr w:rsidRPr="002864AC" w:rsidR="009D7138" w:rsidTr="002864AC" w14:paraId="2D40CB6D" w14:textId="77777777">
        <w:trPr>
          <w:trHeight w:val="201"/>
        </w:trPr>
        <w:tc>
          <w:tcPr>
            <w:tcW w:w="3740" w:type="dxa"/>
            <w:gridSpan w:val="6"/>
            <w:shd w:val="clear" w:color="auto" w:fill="auto"/>
          </w:tcPr>
          <w:p w:rsidRPr="002864AC" w:rsidR="009D7138" w:rsidP="00102834" w:rsidRDefault="0061173A" w14:paraId="2F422166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bookmarkEnd w:id="0"/>
            <w:r w:rsidRPr="002864AC" w:rsidR="009D7138">
              <w:rPr>
                <w:sz w:val="24"/>
                <w:szCs w:val="24"/>
              </w:rPr>
              <w:t xml:space="preserve"> All Languages</w:t>
            </w:r>
          </w:p>
        </w:tc>
        <w:tc>
          <w:tcPr>
            <w:tcW w:w="6855" w:type="dxa"/>
            <w:gridSpan w:val="12"/>
            <w:shd w:val="clear" w:color="auto" w:fill="auto"/>
          </w:tcPr>
          <w:p w:rsidRPr="002864AC" w:rsidR="009D7138" w:rsidP="00102834" w:rsidRDefault="009D7138" w14:paraId="17081CAD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r w:rsidRPr="002864AC">
              <w:rPr>
                <w:sz w:val="24"/>
                <w:szCs w:val="24"/>
              </w:rPr>
              <w:t xml:space="preserve"> English Language Only</w:t>
            </w:r>
          </w:p>
        </w:tc>
      </w:tr>
      <w:tr w:rsidRPr="002864AC" w:rsidR="0038600B" w:rsidTr="002864AC" w14:paraId="1A2E4A5B" w14:textId="77777777">
        <w:trPr>
          <w:trHeight w:val="80"/>
        </w:trPr>
        <w:tc>
          <w:tcPr>
            <w:tcW w:w="10595" w:type="dxa"/>
            <w:gridSpan w:val="18"/>
            <w:shd w:val="clear" w:color="auto" w:fill="auto"/>
          </w:tcPr>
          <w:p w:rsidRPr="002864AC" w:rsidR="0038600B" w:rsidP="00441CFE" w:rsidRDefault="0038600B" w14:paraId="29C8DF61" w14:textId="77777777">
            <w:pPr>
              <w:rPr>
                <w:sz w:val="14"/>
                <w:szCs w:val="14"/>
              </w:rPr>
            </w:pPr>
          </w:p>
        </w:tc>
      </w:tr>
      <w:tr w:rsidRPr="002864AC" w:rsidR="00A666A9" w:rsidTr="002864AC" w14:paraId="066FF8B7" w14:textId="77777777">
        <w:trPr>
          <w:trHeight w:val="216"/>
        </w:trPr>
        <w:tc>
          <w:tcPr>
            <w:tcW w:w="1430" w:type="dxa"/>
            <w:shd w:val="clear" w:color="auto" w:fill="auto"/>
          </w:tcPr>
          <w:p w:rsidRPr="002864AC" w:rsidR="00614CE1" w:rsidP="00441CFE" w:rsidRDefault="006974FE" w14:paraId="7CE74EC9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t>Years</w:t>
            </w:r>
            <w:r w:rsidRPr="002864AC" w:rsidR="00614CE1">
              <w:rPr>
                <w:sz w:val="24"/>
                <w:szCs w:val="24"/>
              </w:rPr>
              <w:t xml:space="preserve">: </w:t>
            </w:r>
          </w:p>
        </w:tc>
        <w:tc>
          <w:tcPr>
            <w:tcW w:w="880" w:type="dxa"/>
            <w:gridSpan w:val="2"/>
            <w:shd w:val="clear" w:color="auto" w:fill="auto"/>
          </w:tcPr>
          <w:p w:rsidRPr="002864AC" w:rsidR="00614CE1" w:rsidP="00441CFE" w:rsidRDefault="0061173A" w14:paraId="50C66B08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r w:rsidRPr="002864AC" w:rsidR="00614CE1">
              <w:rPr>
                <w:sz w:val="24"/>
                <w:szCs w:val="24"/>
              </w:rPr>
              <w:t>All</w:t>
            </w:r>
          </w:p>
        </w:tc>
        <w:tc>
          <w:tcPr>
            <w:tcW w:w="880" w:type="dxa"/>
            <w:gridSpan w:val="2"/>
            <w:tcBorders>
              <w:right w:val="single" w:color="auto" w:sz="4" w:space="0"/>
            </w:tcBorders>
            <w:shd w:val="clear" w:color="auto" w:fill="auto"/>
          </w:tcPr>
          <w:p w:rsidRPr="002864AC" w:rsidR="00614CE1" w:rsidP="00441CFE" w:rsidRDefault="00614CE1" w14:paraId="6704EF0A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t xml:space="preserve">From </w:t>
            </w:r>
          </w:p>
        </w:tc>
        <w:tc>
          <w:tcPr>
            <w:tcW w:w="9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864AC" w:rsidR="00614CE1" w:rsidP="00441CFE" w:rsidRDefault="00614CE1" w14:paraId="43534A5E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name="Text15" w:id="1"/>
            <w:r w:rsidRPr="002864AC">
              <w:rPr>
                <w:sz w:val="24"/>
                <w:szCs w:val="24"/>
              </w:rPr>
              <w:instrText xml:space="preserve"> FORMTEXT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sz w:val="24"/>
                <w:szCs w:val="24"/>
              </w:rPr>
              <w:fldChar w:fldCharType="end"/>
            </w:r>
            <w:bookmarkEnd w:id="1"/>
          </w:p>
        </w:tc>
        <w:tc>
          <w:tcPr>
            <w:tcW w:w="550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:rsidRPr="002864AC" w:rsidR="00614CE1" w:rsidP="00441CFE" w:rsidRDefault="00614CE1" w14:paraId="6D58DC07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t xml:space="preserve">To  </w:t>
            </w:r>
          </w:p>
        </w:tc>
        <w:tc>
          <w:tcPr>
            <w:tcW w:w="9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864AC" w:rsidR="00614CE1" w:rsidP="00441CFE" w:rsidRDefault="00614CE1" w14:paraId="04FDD742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name="Text14" w:id="2"/>
            <w:r w:rsidRPr="002864AC">
              <w:rPr>
                <w:sz w:val="24"/>
                <w:szCs w:val="24"/>
              </w:rPr>
              <w:instrText xml:space="preserve"> FORMTEXT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sz w:val="24"/>
                <w:szCs w:val="24"/>
              </w:rPr>
              <w:fldChar w:fldCharType="end"/>
            </w:r>
            <w:bookmarkEnd w:id="2"/>
          </w:p>
        </w:tc>
        <w:tc>
          <w:tcPr>
            <w:tcW w:w="4875" w:type="dxa"/>
            <w:gridSpan w:val="6"/>
            <w:tcBorders>
              <w:left w:val="single" w:color="auto" w:sz="4" w:space="0"/>
            </w:tcBorders>
            <w:shd w:val="clear" w:color="auto" w:fill="auto"/>
          </w:tcPr>
          <w:p w:rsidRPr="002864AC" w:rsidR="00614CE1" w:rsidP="00441CFE" w:rsidRDefault="00614CE1" w14:paraId="1937A2DF" w14:textId="77777777">
            <w:pPr>
              <w:rPr>
                <w:sz w:val="24"/>
                <w:szCs w:val="24"/>
              </w:rPr>
            </w:pPr>
          </w:p>
        </w:tc>
      </w:tr>
      <w:tr w:rsidRPr="002864AC" w:rsidR="00FF142E" w:rsidTr="002864AC" w14:paraId="6CD71CEA" w14:textId="77777777">
        <w:trPr>
          <w:trHeight w:val="117"/>
        </w:trPr>
        <w:tc>
          <w:tcPr>
            <w:tcW w:w="2119" w:type="dxa"/>
            <w:gridSpan w:val="2"/>
            <w:shd w:val="clear" w:color="auto" w:fill="auto"/>
          </w:tcPr>
          <w:p w:rsidRPr="002864AC" w:rsidR="00FF142E" w:rsidP="00441CFE" w:rsidRDefault="00FF142E" w14:paraId="10A544B2" w14:textId="77777777">
            <w:pPr>
              <w:rPr>
                <w:sz w:val="14"/>
                <w:szCs w:val="14"/>
              </w:rPr>
            </w:pPr>
          </w:p>
        </w:tc>
        <w:tc>
          <w:tcPr>
            <w:tcW w:w="2119" w:type="dxa"/>
            <w:gridSpan w:val="6"/>
            <w:shd w:val="clear" w:color="auto" w:fill="auto"/>
          </w:tcPr>
          <w:p w:rsidRPr="002864AC" w:rsidR="00FF142E" w:rsidP="00441CFE" w:rsidRDefault="00FF142E" w14:paraId="2F492DB1" w14:textId="77777777">
            <w:pPr>
              <w:rPr>
                <w:sz w:val="14"/>
                <w:szCs w:val="14"/>
              </w:rPr>
            </w:pPr>
          </w:p>
        </w:tc>
        <w:tc>
          <w:tcPr>
            <w:tcW w:w="2119" w:type="dxa"/>
            <w:gridSpan w:val="5"/>
            <w:shd w:val="clear" w:color="auto" w:fill="auto"/>
          </w:tcPr>
          <w:p w:rsidRPr="002864AC" w:rsidR="00FF142E" w:rsidP="00441CFE" w:rsidRDefault="00FF142E" w14:paraId="256AAEA7" w14:textId="77777777">
            <w:pPr>
              <w:rPr>
                <w:sz w:val="14"/>
                <w:szCs w:val="14"/>
              </w:rPr>
            </w:pPr>
          </w:p>
        </w:tc>
        <w:tc>
          <w:tcPr>
            <w:tcW w:w="2119" w:type="dxa"/>
            <w:gridSpan w:val="3"/>
            <w:shd w:val="clear" w:color="auto" w:fill="auto"/>
          </w:tcPr>
          <w:p w:rsidRPr="002864AC" w:rsidR="00FF142E" w:rsidP="00441CFE" w:rsidRDefault="00FF142E" w14:paraId="08BAFDDC" w14:textId="77777777">
            <w:pPr>
              <w:rPr>
                <w:sz w:val="14"/>
                <w:szCs w:val="14"/>
              </w:rPr>
            </w:pPr>
          </w:p>
        </w:tc>
        <w:tc>
          <w:tcPr>
            <w:tcW w:w="2119" w:type="dxa"/>
            <w:gridSpan w:val="2"/>
            <w:shd w:val="clear" w:color="auto" w:fill="auto"/>
          </w:tcPr>
          <w:p w:rsidRPr="002864AC" w:rsidR="00FF142E" w:rsidP="00441CFE" w:rsidRDefault="00FF142E" w14:paraId="08A99573" w14:textId="77777777">
            <w:pPr>
              <w:rPr>
                <w:sz w:val="14"/>
                <w:szCs w:val="14"/>
              </w:rPr>
            </w:pPr>
          </w:p>
        </w:tc>
      </w:tr>
      <w:tr w:rsidRPr="002864AC" w:rsidR="0038600B" w:rsidTr="002864AC" w14:paraId="43AB3482" w14:textId="77777777">
        <w:trPr>
          <w:trHeight w:val="117"/>
        </w:trPr>
        <w:tc>
          <w:tcPr>
            <w:tcW w:w="10595" w:type="dxa"/>
            <w:gridSpan w:val="18"/>
            <w:shd w:val="clear" w:color="auto" w:fill="auto"/>
          </w:tcPr>
          <w:p w:rsidRPr="002864AC" w:rsidR="0038600B" w:rsidP="00441CFE" w:rsidRDefault="0038600B" w14:paraId="137D296F" w14:textId="77777777">
            <w:pPr>
              <w:rPr>
                <w:sz w:val="14"/>
                <w:szCs w:val="14"/>
              </w:rPr>
            </w:pPr>
          </w:p>
        </w:tc>
      </w:tr>
      <w:tr w:rsidRPr="002864AC" w:rsidR="00C67719" w:rsidTr="002864AC" w14:paraId="3F6DA09C" w14:textId="77777777">
        <w:trPr>
          <w:trHeight w:val="115"/>
        </w:trPr>
        <w:tc>
          <w:tcPr>
            <w:tcW w:w="1430" w:type="dxa"/>
            <w:shd w:val="clear" w:color="auto" w:fill="auto"/>
          </w:tcPr>
          <w:p w:rsidRPr="002864AC" w:rsidR="00C67719" w:rsidP="00441CFE" w:rsidRDefault="00C67719" w14:paraId="1A0A2703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t xml:space="preserve">Geographic: </w:t>
            </w:r>
          </w:p>
        </w:tc>
        <w:bookmarkStart w:name="Check5" w:id="3"/>
        <w:tc>
          <w:tcPr>
            <w:tcW w:w="880" w:type="dxa"/>
            <w:gridSpan w:val="2"/>
            <w:shd w:val="clear" w:color="auto" w:fill="auto"/>
          </w:tcPr>
          <w:p w:rsidRPr="002864AC" w:rsidR="00C67719" w:rsidP="00441CFE" w:rsidRDefault="0061173A" w14:paraId="12875205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bookmarkEnd w:id="3"/>
            <w:r w:rsidRPr="002864AC" w:rsidR="00C67719">
              <w:rPr>
                <w:sz w:val="24"/>
                <w:szCs w:val="24"/>
              </w:rPr>
              <w:t>All</w:t>
            </w:r>
          </w:p>
        </w:tc>
        <w:tc>
          <w:tcPr>
            <w:tcW w:w="1430" w:type="dxa"/>
            <w:gridSpan w:val="3"/>
            <w:shd w:val="clear" w:color="auto" w:fill="auto"/>
          </w:tcPr>
          <w:p w:rsidRPr="002864AC" w:rsidR="00C67719" w:rsidP="00441CFE" w:rsidRDefault="00C67719" w14:paraId="6C623892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6" w:id="4"/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bookmarkEnd w:id="4"/>
            <w:r w:rsidRPr="002864AC">
              <w:rPr>
                <w:sz w:val="24"/>
                <w:szCs w:val="24"/>
              </w:rPr>
              <w:t>Canada</w:t>
            </w:r>
          </w:p>
        </w:tc>
        <w:tc>
          <w:tcPr>
            <w:tcW w:w="1100" w:type="dxa"/>
            <w:gridSpan w:val="4"/>
            <w:shd w:val="clear" w:color="auto" w:fill="auto"/>
          </w:tcPr>
          <w:p w:rsidRPr="002864AC" w:rsidR="00C67719" w:rsidP="00441CFE" w:rsidRDefault="00C67719" w14:paraId="0F212012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7" w:id="5"/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bookmarkEnd w:id="5"/>
            <w:r w:rsidRPr="002864AC">
              <w:rPr>
                <w:sz w:val="24"/>
                <w:szCs w:val="24"/>
              </w:rPr>
              <w:t>USA</w:t>
            </w:r>
          </w:p>
        </w:tc>
        <w:tc>
          <w:tcPr>
            <w:tcW w:w="880" w:type="dxa"/>
            <w:gridSpan w:val="2"/>
            <w:tcBorders>
              <w:right w:val="single" w:color="auto" w:sz="4" w:space="0"/>
            </w:tcBorders>
            <w:shd w:val="clear" w:color="auto" w:fill="auto"/>
          </w:tcPr>
          <w:p w:rsidRPr="002864AC" w:rsidR="00C67719" w:rsidP="00441CFE" w:rsidRDefault="00C67719" w14:paraId="04D7FCBA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t xml:space="preserve">Other: </w:t>
            </w:r>
          </w:p>
        </w:tc>
        <w:tc>
          <w:tcPr>
            <w:tcW w:w="28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2864AC" w:rsidR="00C67719" w:rsidP="00441CFE" w:rsidRDefault="00C67719" w14:paraId="6D072929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name="Text16" w:id="6"/>
            <w:r w:rsidRPr="002864AC">
              <w:rPr>
                <w:sz w:val="24"/>
                <w:szCs w:val="24"/>
              </w:rPr>
              <w:instrText xml:space="preserve"> FORMTEXT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noProof/>
                <w:sz w:val="24"/>
                <w:szCs w:val="24"/>
              </w:rPr>
              <w:t> </w:t>
            </w:r>
            <w:r w:rsidRPr="002864AC">
              <w:rPr>
                <w:sz w:val="24"/>
                <w:szCs w:val="24"/>
              </w:rPr>
              <w:fldChar w:fldCharType="end"/>
            </w:r>
            <w:bookmarkEnd w:id="6"/>
          </w:p>
        </w:tc>
        <w:tc>
          <w:tcPr>
            <w:tcW w:w="2015" w:type="dxa"/>
            <w:tcBorders>
              <w:left w:val="single" w:color="auto" w:sz="4" w:space="0"/>
            </w:tcBorders>
            <w:shd w:val="clear" w:color="auto" w:fill="auto"/>
          </w:tcPr>
          <w:p w:rsidRPr="002864AC" w:rsidR="00C67719" w:rsidP="00441CFE" w:rsidRDefault="00C67719" w14:paraId="46C2EF92" w14:textId="77777777">
            <w:pPr>
              <w:rPr>
                <w:sz w:val="24"/>
                <w:szCs w:val="24"/>
              </w:rPr>
            </w:pPr>
          </w:p>
        </w:tc>
      </w:tr>
      <w:tr w:rsidRPr="002864AC" w:rsidR="0038600B" w:rsidTr="002864AC" w14:paraId="753A7832" w14:textId="77777777">
        <w:trPr>
          <w:trHeight w:val="167"/>
        </w:trPr>
        <w:tc>
          <w:tcPr>
            <w:tcW w:w="10595" w:type="dxa"/>
            <w:gridSpan w:val="18"/>
            <w:shd w:val="clear" w:color="auto" w:fill="auto"/>
          </w:tcPr>
          <w:p w:rsidRPr="002864AC" w:rsidR="0038600B" w:rsidP="00441CFE" w:rsidRDefault="0038600B" w14:paraId="6BB76214" w14:textId="77777777">
            <w:pPr>
              <w:rPr>
                <w:sz w:val="14"/>
                <w:szCs w:val="14"/>
              </w:rPr>
            </w:pPr>
          </w:p>
        </w:tc>
      </w:tr>
      <w:tr w:rsidRPr="002864AC" w:rsidR="003D73FF" w:rsidTr="002864AC" w14:paraId="2D714636" w14:textId="77777777">
        <w:trPr>
          <w:trHeight w:val="313"/>
        </w:trPr>
        <w:tc>
          <w:tcPr>
            <w:tcW w:w="2310" w:type="dxa"/>
            <w:gridSpan w:val="3"/>
            <w:shd w:val="clear" w:color="auto" w:fill="auto"/>
          </w:tcPr>
          <w:p w:rsidRPr="002864AC" w:rsidR="003D73FF" w:rsidP="00441CFE" w:rsidRDefault="003D73FF" w14:paraId="5F221BC2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t xml:space="preserve">Format Required: </w:t>
            </w:r>
          </w:p>
        </w:tc>
        <w:bookmarkStart w:name="Check8" w:id="7"/>
        <w:tc>
          <w:tcPr>
            <w:tcW w:w="1430" w:type="dxa"/>
            <w:gridSpan w:val="3"/>
            <w:shd w:val="clear" w:color="auto" w:fill="auto"/>
          </w:tcPr>
          <w:p w:rsidRPr="002864AC" w:rsidR="003D73FF" w:rsidP="00441CFE" w:rsidRDefault="0061173A" w14:paraId="3A8FDC96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bookmarkEnd w:id="7"/>
            <w:r w:rsidRPr="002864AC" w:rsidR="00405BF8">
              <w:rPr>
                <w:sz w:val="24"/>
                <w:szCs w:val="24"/>
              </w:rPr>
              <w:t xml:space="preserve"> Titles</w:t>
            </w:r>
          </w:p>
        </w:tc>
        <w:tc>
          <w:tcPr>
            <w:tcW w:w="3300" w:type="dxa"/>
            <w:gridSpan w:val="9"/>
            <w:shd w:val="clear" w:color="auto" w:fill="auto"/>
          </w:tcPr>
          <w:p w:rsidRPr="002864AC" w:rsidR="003D73FF" w:rsidP="00441CFE" w:rsidRDefault="00405BF8" w14:paraId="3C0E2AAD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9" w:id="8"/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bookmarkEnd w:id="8"/>
            <w:r w:rsidRPr="002864AC">
              <w:rPr>
                <w:sz w:val="24"/>
                <w:szCs w:val="24"/>
              </w:rPr>
              <w:t xml:space="preserve"> Bibliographic Citation</w:t>
            </w:r>
          </w:p>
        </w:tc>
        <w:tc>
          <w:tcPr>
            <w:tcW w:w="3555" w:type="dxa"/>
            <w:gridSpan w:val="3"/>
            <w:shd w:val="clear" w:color="auto" w:fill="auto"/>
          </w:tcPr>
          <w:p w:rsidRPr="002864AC" w:rsidR="003D73FF" w:rsidP="00441CFE" w:rsidRDefault="00405BF8" w14:paraId="068813EE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10" w:id="9"/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bookmarkEnd w:id="9"/>
            <w:r w:rsidRPr="002864AC">
              <w:rPr>
                <w:sz w:val="24"/>
                <w:szCs w:val="24"/>
              </w:rPr>
              <w:t xml:space="preserve"> Abstracts, if available</w:t>
            </w:r>
          </w:p>
        </w:tc>
      </w:tr>
      <w:tr w:rsidRPr="002864AC" w:rsidR="00BE43A4" w:rsidTr="002864AC" w14:paraId="1565E575" w14:textId="77777777">
        <w:trPr>
          <w:trHeight w:val="80"/>
        </w:trPr>
        <w:tc>
          <w:tcPr>
            <w:tcW w:w="10595" w:type="dxa"/>
            <w:gridSpan w:val="18"/>
            <w:shd w:val="clear" w:color="auto" w:fill="auto"/>
          </w:tcPr>
          <w:p w:rsidRPr="002864AC" w:rsidR="00BE43A4" w:rsidP="00441CFE" w:rsidRDefault="00BE43A4" w14:paraId="6D9F5AA9" w14:textId="77777777">
            <w:pPr>
              <w:rPr>
                <w:sz w:val="14"/>
                <w:szCs w:val="14"/>
              </w:rPr>
            </w:pPr>
          </w:p>
        </w:tc>
      </w:tr>
      <w:tr w:rsidRPr="002864AC" w:rsidR="00EC2B08" w:rsidTr="002864AC" w14:paraId="678F322D" w14:textId="77777777">
        <w:trPr>
          <w:trHeight w:val="199"/>
        </w:trPr>
        <w:tc>
          <w:tcPr>
            <w:tcW w:w="2310" w:type="dxa"/>
            <w:gridSpan w:val="3"/>
            <w:shd w:val="clear" w:color="auto" w:fill="auto"/>
          </w:tcPr>
          <w:p w:rsidRPr="002864AC" w:rsidR="00EC2B08" w:rsidP="00441CFE" w:rsidRDefault="00EC2B08" w14:paraId="012067E4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t>Send search results:</w:t>
            </w:r>
          </w:p>
        </w:tc>
        <w:bookmarkStart w:name="Check11" w:id="10"/>
        <w:tc>
          <w:tcPr>
            <w:tcW w:w="1430" w:type="dxa"/>
            <w:gridSpan w:val="3"/>
            <w:shd w:val="clear" w:color="auto" w:fill="auto"/>
          </w:tcPr>
          <w:p w:rsidRPr="002864AC" w:rsidR="00EC2B08" w:rsidP="00441CFE" w:rsidRDefault="0061173A" w14:paraId="533E33A6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bookmarkEnd w:id="10"/>
            <w:r w:rsidRPr="002864AC" w:rsidR="00EC2B08">
              <w:rPr>
                <w:sz w:val="24"/>
                <w:szCs w:val="24"/>
              </w:rPr>
              <w:t xml:space="preserve"> by email</w:t>
            </w:r>
          </w:p>
        </w:tc>
        <w:tc>
          <w:tcPr>
            <w:tcW w:w="6855" w:type="dxa"/>
            <w:gridSpan w:val="12"/>
            <w:shd w:val="clear" w:color="auto" w:fill="auto"/>
          </w:tcPr>
          <w:p w:rsidRPr="002864AC" w:rsidR="00EC2B08" w:rsidP="00FF27B7" w:rsidRDefault="00EC2B08" w14:paraId="14504C63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12" w:id="11"/>
            <w:r w:rsidRPr="002864AC">
              <w:rPr>
                <w:sz w:val="24"/>
                <w:szCs w:val="24"/>
              </w:rPr>
              <w:instrText xml:space="preserve"> FORMCHECKBOX </w:instrText>
            </w:r>
            <w:r w:rsidRPr="002864AC">
              <w:rPr>
                <w:sz w:val="24"/>
                <w:szCs w:val="24"/>
              </w:rPr>
            </w:r>
            <w:r w:rsidRPr="002864AC">
              <w:rPr>
                <w:sz w:val="24"/>
                <w:szCs w:val="24"/>
              </w:rPr>
              <w:fldChar w:fldCharType="separate"/>
            </w:r>
            <w:r w:rsidRPr="002864AC">
              <w:rPr>
                <w:sz w:val="24"/>
                <w:szCs w:val="24"/>
              </w:rPr>
              <w:fldChar w:fldCharType="end"/>
            </w:r>
            <w:bookmarkEnd w:id="11"/>
            <w:r w:rsidRPr="002864AC">
              <w:rPr>
                <w:sz w:val="24"/>
                <w:szCs w:val="24"/>
              </w:rPr>
              <w:t xml:space="preserve"> by </w:t>
            </w:r>
            <w:r w:rsidR="00FF27B7">
              <w:rPr>
                <w:sz w:val="24"/>
                <w:szCs w:val="24"/>
              </w:rPr>
              <w:t>fax</w:t>
            </w:r>
          </w:p>
        </w:tc>
      </w:tr>
      <w:tr w:rsidRPr="002864AC" w:rsidR="0038600B" w:rsidTr="002864AC" w14:paraId="32EEB103" w14:textId="77777777">
        <w:trPr>
          <w:trHeight w:val="118"/>
        </w:trPr>
        <w:tc>
          <w:tcPr>
            <w:tcW w:w="10595" w:type="dxa"/>
            <w:gridSpan w:val="18"/>
            <w:shd w:val="clear" w:color="auto" w:fill="auto"/>
          </w:tcPr>
          <w:p w:rsidRPr="002864AC" w:rsidR="0038600B" w:rsidP="00441CFE" w:rsidRDefault="0038600B" w14:paraId="7B84DBBC" w14:textId="77777777">
            <w:pPr>
              <w:rPr>
                <w:sz w:val="14"/>
                <w:szCs w:val="14"/>
              </w:rPr>
            </w:pPr>
          </w:p>
        </w:tc>
      </w:tr>
      <w:tr w:rsidRPr="002864AC" w:rsidR="00A83271" w:rsidTr="002864AC" w14:paraId="56026ABD" w14:textId="77777777">
        <w:trPr>
          <w:trHeight w:val="366"/>
        </w:trPr>
        <w:tc>
          <w:tcPr>
            <w:tcW w:w="1430" w:type="dxa"/>
            <w:shd w:val="clear" w:color="auto" w:fill="auto"/>
          </w:tcPr>
          <w:p w:rsidRPr="002864AC" w:rsidR="00A83271" w:rsidP="00441CFE" w:rsidRDefault="00A83271" w14:paraId="0A09815B" w14:textId="77777777">
            <w:pPr>
              <w:rPr>
                <w:sz w:val="24"/>
                <w:szCs w:val="24"/>
              </w:rPr>
            </w:pPr>
          </w:p>
        </w:tc>
        <w:tc>
          <w:tcPr>
            <w:tcW w:w="3410" w:type="dxa"/>
            <w:gridSpan w:val="9"/>
            <w:shd w:val="clear" w:color="auto" w:fill="auto"/>
          </w:tcPr>
          <w:p w:rsidRPr="002864AC" w:rsidR="00A83271" w:rsidP="00441CFE" w:rsidRDefault="00A83271" w14:paraId="29B43B8E" w14:textId="77777777">
            <w:pPr>
              <w:rPr>
                <w:sz w:val="24"/>
                <w:szCs w:val="24"/>
              </w:rPr>
            </w:pPr>
          </w:p>
        </w:tc>
        <w:tc>
          <w:tcPr>
            <w:tcW w:w="5755" w:type="dxa"/>
            <w:gridSpan w:val="8"/>
            <w:shd w:val="clear" w:color="auto" w:fill="auto"/>
          </w:tcPr>
          <w:p w:rsidRPr="002864AC" w:rsidR="00A83271" w:rsidP="00441CFE" w:rsidRDefault="00A83271" w14:paraId="025D729C" w14:textId="77777777">
            <w:pPr>
              <w:rPr>
                <w:sz w:val="24"/>
                <w:szCs w:val="24"/>
              </w:rPr>
            </w:pPr>
          </w:p>
        </w:tc>
      </w:tr>
      <w:tr w:rsidRPr="002864AC" w:rsidR="00930CFC" w:rsidTr="002864AC" w14:paraId="00089C09" w14:textId="77777777">
        <w:trPr>
          <w:trHeight w:val="140"/>
        </w:trPr>
        <w:tc>
          <w:tcPr>
            <w:tcW w:w="10595" w:type="dxa"/>
            <w:gridSpan w:val="18"/>
            <w:shd w:val="clear" w:color="auto" w:fill="auto"/>
          </w:tcPr>
          <w:p w:rsidRPr="002864AC" w:rsidR="00930CFC" w:rsidP="00441CFE" w:rsidRDefault="00930CFC" w14:paraId="35C5CAFA" w14:textId="77777777">
            <w:pPr>
              <w:rPr>
                <w:sz w:val="14"/>
                <w:szCs w:val="14"/>
              </w:rPr>
            </w:pPr>
          </w:p>
        </w:tc>
      </w:tr>
      <w:tr w:rsidRPr="002864AC" w:rsidR="00930CFC" w:rsidTr="002864AC" w14:paraId="593D40B2" w14:textId="77777777">
        <w:trPr>
          <w:trHeight w:val="111"/>
        </w:trPr>
        <w:tc>
          <w:tcPr>
            <w:tcW w:w="2640" w:type="dxa"/>
            <w:gridSpan w:val="4"/>
            <w:shd w:val="clear" w:color="auto" w:fill="auto"/>
          </w:tcPr>
          <w:p w:rsidRPr="002864AC" w:rsidR="00930CFC" w:rsidP="00441CFE" w:rsidRDefault="00930CFC" w14:paraId="6556B61F" w14:textId="77777777">
            <w:pPr>
              <w:rPr>
                <w:sz w:val="24"/>
                <w:szCs w:val="24"/>
              </w:rPr>
            </w:pPr>
            <w:r w:rsidRPr="002864AC">
              <w:rPr>
                <w:sz w:val="24"/>
                <w:szCs w:val="24"/>
              </w:rPr>
              <w:t>Date Search Completed:</w:t>
            </w:r>
          </w:p>
        </w:tc>
        <w:tc>
          <w:tcPr>
            <w:tcW w:w="2420" w:type="dxa"/>
            <w:gridSpan w:val="7"/>
            <w:tcBorders>
              <w:bottom w:val="single" w:color="auto" w:sz="4" w:space="0"/>
            </w:tcBorders>
            <w:shd w:val="clear" w:color="auto" w:fill="auto"/>
          </w:tcPr>
          <w:p w:rsidRPr="002864AC" w:rsidR="00930CFC" w:rsidP="00441CFE" w:rsidRDefault="00930CFC" w14:paraId="4A95AD96" w14:textId="77777777">
            <w:pPr>
              <w:rPr>
                <w:sz w:val="24"/>
                <w:szCs w:val="24"/>
              </w:rPr>
            </w:pPr>
          </w:p>
        </w:tc>
        <w:tc>
          <w:tcPr>
            <w:tcW w:w="5535" w:type="dxa"/>
            <w:gridSpan w:val="7"/>
            <w:shd w:val="clear" w:color="auto" w:fill="auto"/>
          </w:tcPr>
          <w:p w:rsidRPr="002864AC" w:rsidR="00930CFC" w:rsidP="00441CFE" w:rsidRDefault="00930CFC" w14:paraId="6B31314D" w14:textId="77777777">
            <w:pPr>
              <w:rPr>
                <w:sz w:val="24"/>
                <w:szCs w:val="24"/>
              </w:rPr>
            </w:pPr>
          </w:p>
        </w:tc>
      </w:tr>
      <w:tr w:rsidRPr="002864AC" w:rsidR="00BE43A4" w:rsidTr="002864AC" w14:paraId="616C00E0" w14:textId="77777777">
        <w:trPr>
          <w:trHeight w:val="140"/>
        </w:trPr>
        <w:tc>
          <w:tcPr>
            <w:tcW w:w="10595" w:type="dxa"/>
            <w:gridSpan w:val="18"/>
            <w:shd w:val="clear" w:color="auto" w:fill="auto"/>
          </w:tcPr>
          <w:p w:rsidRPr="002864AC" w:rsidR="00BE43A4" w:rsidP="00441CFE" w:rsidRDefault="00BE43A4" w14:paraId="1DE7D1E5" w14:textId="77777777">
            <w:pPr>
              <w:rPr>
                <w:sz w:val="14"/>
                <w:szCs w:val="14"/>
              </w:rPr>
            </w:pPr>
          </w:p>
        </w:tc>
      </w:tr>
    </w:tbl>
    <w:p w:rsidRPr="00440407" w:rsidR="002725D4" w:rsidP="00441CFE" w:rsidRDefault="002725D4" w14:paraId="076A848B" w14:textId="77777777">
      <w:pPr>
        <w:rPr>
          <w:sz w:val="24"/>
          <w:szCs w:val="24"/>
        </w:rPr>
      </w:pPr>
    </w:p>
    <w:sectPr w:rsidRPr="00440407" w:rsidR="002725D4" w:rsidSect="007D54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 w:code="1"/>
      <w:pgMar w:top="1296" w:right="720" w:bottom="864" w:left="720" w:header="36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235F" w:rsidRDefault="00AC235F" w14:paraId="0F0A49A2" w14:textId="77777777">
      <w:r>
        <w:separator/>
      </w:r>
    </w:p>
  </w:endnote>
  <w:endnote w:type="continuationSeparator" w:id="0">
    <w:p w:rsidR="00AC235F" w:rsidRDefault="00AC235F" w14:paraId="55068F6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77F0F" w:rsidRDefault="00B91F54" w14:paraId="516D40C6" w14:textId="315992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46547E9" wp14:editId="56C840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36725" cy="361315"/>
              <wp:effectExtent l="0" t="0" r="15875" b="0"/>
              <wp:wrapNone/>
              <wp:docPr id="729742259" name="Text Box 2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672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91F54" w:rsidR="00B91F54" w:rsidP="00B91F54" w:rsidRDefault="00B91F54" w14:paraId="624C77DA" w14:textId="2A9ED338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B91F5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46547E9">
              <v:stroke joinstyle="miter"/>
              <v:path gradientshapeok="t" o:connecttype="rect"/>
            </v:shapetype>
            <v:shape id="Text Box 2" style="position:absolute;margin-left:0;margin-top:0;width:136.75pt;height:28.4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Protected 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">
              <v:fill o:detectmouseclick="t"/>
              <v:textbox style="mso-fit-shape-to-text:t" inset="20pt,0,0,15pt">
                <w:txbxContent>
                  <w:p w:rsidRPr="00B91F54" w:rsidR="00B91F54" w:rsidP="00B91F54" w:rsidRDefault="00B91F54" w14:paraId="624C77DA" w14:textId="2A9ED338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B91F54">
                      <w:rPr>
                        <w:rFonts w:ascii="Calibri" w:hAnsi="Calibri" w:eastAsia="Calibri" w:cs="Calibri"/>
                        <w:noProof/>
                        <w:color w:val="000000"/>
                        <w:sz w:val="22"/>
                        <w:szCs w:val="22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E43A4" w:rsidRDefault="00B91F54" w14:paraId="1ED53A16" w14:textId="64EFEE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396EAC6" wp14:editId="49226AA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36725" cy="361315"/>
              <wp:effectExtent l="0" t="0" r="15875" b="0"/>
              <wp:wrapNone/>
              <wp:docPr id="166105099" name="Text Box 3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672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91F54" w:rsidR="00B91F54" w:rsidP="00B91F54" w:rsidRDefault="00B91F54" w14:paraId="0FAE4F58" w14:textId="2D269ED7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B91F5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396EAC6">
              <v:stroke joinstyle="miter"/>
              <v:path gradientshapeok="t" o:connecttype="rect"/>
            </v:shapetype>
            <v:shape id="Text Box 3" style="position:absolute;margin-left:0;margin-top:0;width:136.75pt;height:28.4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Protected 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">
              <v:fill o:detectmouseclick="t"/>
              <v:textbox style="mso-fit-shape-to-text:t" inset="20pt,0,0,15pt">
                <w:txbxContent>
                  <w:p w:rsidRPr="00B91F54" w:rsidR="00B91F54" w:rsidP="00B91F54" w:rsidRDefault="00B91F54" w14:paraId="0FAE4F58" w14:textId="2D269ED7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B91F54">
                      <w:rPr>
                        <w:rFonts w:ascii="Calibri" w:hAnsi="Calibri" w:eastAsia="Calibri" w:cs="Calibri"/>
                        <w:noProof/>
                        <w:color w:val="000000"/>
                        <w:sz w:val="22"/>
                        <w:szCs w:val="22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D70B0">
      <w:t>Rev:  201</w:t>
    </w:r>
    <w:r w:rsidR="00FF27B7">
      <w:t>6/10</w:t>
    </w:r>
    <w:r w:rsidR="00BE43A4">
      <w:t>/0</w:t>
    </w:r>
    <w:r w:rsidR="00FF27B7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77F0F" w:rsidRDefault="00B91F54" w14:paraId="1F6D670A" w14:textId="3BCCA6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0B0270" wp14:editId="29345B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36725" cy="361315"/>
              <wp:effectExtent l="0" t="0" r="15875" b="0"/>
              <wp:wrapNone/>
              <wp:docPr id="921562404" name="Text Box 1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672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91F54" w:rsidR="00B91F54" w:rsidP="00B91F54" w:rsidRDefault="00B91F54" w14:paraId="0AD85F21" w14:textId="29C62073">
                          <w:pPr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B91F5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50B0270">
              <v:stroke joinstyle="miter"/>
              <v:path gradientshapeok="t" o:connecttype="rect"/>
            </v:shapetype>
            <v:shape id="Text Box 1" style="position:absolute;margin-left:0;margin-top:0;width:136.75pt;height:28.4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Protected 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">
              <v:fill o:detectmouseclick="t"/>
              <v:textbox style="mso-fit-shape-to-text:t" inset="20pt,0,0,15pt">
                <w:txbxContent>
                  <w:p w:rsidRPr="00B91F54" w:rsidR="00B91F54" w:rsidP="00B91F54" w:rsidRDefault="00B91F54" w14:paraId="0AD85F21" w14:textId="29C62073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B91F54">
                      <w:rPr>
                        <w:rFonts w:ascii="Calibri" w:hAnsi="Calibri" w:eastAsia="Calibri" w:cs="Calibri"/>
                        <w:noProof/>
                        <w:color w:val="000000"/>
                        <w:sz w:val="22"/>
                        <w:szCs w:val="22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235F" w:rsidRDefault="00AC235F" w14:paraId="2CCEECFC" w14:textId="77777777">
      <w:r>
        <w:separator/>
      </w:r>
    </w:p>
  </w:footnote>
  <w:footnote w:type="continuationSeparator" w:id="0">
    <w:p w:rsidR="00AC235F" w:rsidRDefault="00AC235F" w14:paraId="06E4981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7F0F" w:rsidRDefault="00D77F0F" w14:paraId="1F2F269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E43A4" w:rsidRDefault="00C05C98" w14:paraId="5EFD748F" w14:textId="77777777">
    <w:pPr>
      <w:pStyle w:val="Header"/>
    </w:pPr>
    <w:r>
      <w:rPr>
        <w:rFonts w:ascii="Book Antiqua" w:hAnsi="Book Antiqua"/>
        <w:noProof/>
        <w:sz w:val="48"/>
        <w:lang w:val="en-CA" w:eastAsia="en-CA"/>
      </w:rPr>
      <w:drawing>
        <wp:anchor distT="0" distB="0" distL="114300" distR="114300" simplePos="0" relativeHeight="251659264" behindDoc="0" locked="0" layoutInCell="1" allowOverlap="1" wp14:anchorId="0CAA2BF6" wp14:editId="77652A12">
          <wp:simplePos x="0" y="0"/>
          <wp:positionH relativeFrom="margin">
            <wp:posOffset>5238750</wp:posOffset>
          </wp:positionH>
          <wp:positionV relativeFrom="margin">
            <wp:posOffset>-722630</wp:posOffset>
          </wp:positionV>
          <wp:extent cx="1539240" cy="600710"/>
          <wp:effectExtent l="0" t="0" r="3810" b="889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I LOGO VERTICAL_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924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73924">
      <w:rPr>
        <w:rFonts w:ascii="Book Antiqua" w:hAnsi="Book Antiqua"/>
        <w:noProof/>
        <w:sz w:val="48"/>
        <w:lang w:val="en-CA" w:eastAsia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0BED18" wp14:editId="0793BBF7">
              <wp:simplePos x="0" y="0"/>
              <wp:positionH relativeFrom="column">
                <wp:posOffset>0</wp:posOffset>
              </wp:positionH>
              <wp:positionV relativeFrom="paragraph">
                <wp:posOffset>571500</wp:posOffset>
              </wp:positionV>
              <wp:extent cx="6845300" cy="0"/>
              <wp:effectExtent l="9525" t="9525" r="12700" b="952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5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0,45pt" to="539pt,45pt" w14:anchorId="274896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"/>
          </w:pict>
        </mc:Fallback>
      </mc:AlternateContent>
    </w:r>
    <w:r w:rsidRPr="00014A0E" w:rsidR="00014A0E">
      <w:rPr>
        <w:rFonts w:ascii="Book Antiqua" w:hAnsi="Book Antiqua"/>
        <w:noProof/>
        <w:sz w:val="48"/>
      </w:rPr>
      <w:t xml:space="preserve"> </w:t>
    </w:r>
    <w:r w:rsidR="00D77F0F">
      <w:rPr>
        <w:rFonts w:ascii="Book Antiqua" w:hAnsi="Book Antiqua"/>
        <w:noProof/>
        <w:sz w:val="48"/>
      </w:rPr>
      <w:t>TDA</w:t>
    </w:r>
    <w:r w:rsidR="00014A0E">
      <w:rPr>
        <w:rFonts w:ascii="Book Antiqua" w:hAnsi="Book Antiqua"/>
        <w:noProof/>
        <w:sz w:val="48"/>
      </w:rPr>
      <w:t xml:space="preserve"> Search Request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7F0F" w:rsidRDefault="00D77F0F" w14:paraId="3BB0C47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50049"/>
    <w:multiLevelType w:val="hybridMultilevel"/>
    <w:tmpl w:val="6F6CE714"/>
    <w:lvl w:ilvl="0" w:tplc="10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7103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forms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95"/>
    <w:rsid w:val="00000000"/>
    <w:rsid w:val="00004C32"/>
    <w:rsid w:val="00014A0E"/>
    <w:rsid w:val="00021D78"/>
    <w:rsid w:val="00041F56"/>
    <w:rsid w:val="00062DBE"/>
    <w:rsid w:val="00070AB1"/>
    <w:rsid w:val="00083A72"/>
    <w:rsid w:val="000B1B01"/>
    <w:rsid w:val="000B3DDD"/>
    <w:rsid w:val="000C2F22"/>
    <w:rsid w:val="000D5218"/>
    <w:rsid w:val="000D5484"/>
    <w:rsid w:val="000D66DD"/>
    <w:rsid w:val="000E01F5"/>
    <w:rsid w:val="000E2EE5"/>
    <w:rsid w:val="00102520"/>
    <w:rsid w:val="00102834"/>
    <w:rsid w:val="001516E7"/>
    <w:rsid w:val="001B6AE1"/>
    <w:rsid w:val="001C136C"/>
    <w:rsid w:val="001E1D3C"/>
    <w:rsid w:val="00220154"/>
    <w:rsid w:val="00244380"/>
    <w:rsid w:val="002512D2"/>
    <w:rsid w:val="0025647C"/>
    <w:rsid w:val="002677EC"/>
    <w:rsid w:val="002725D4"/>
    <w:rsid w:val="00281944"/>
    <w:rsid w:val="00285A03"/>
    <w:rsid w:val="002864AC"/>
    <w:rsid w:val="002B7FC6"/>
    <w:rsid w:val="002E1B77"/>
    <w:rsid w:val="002E4636"/>
    <w:rsid w:val="002E7ABF"/>
    <w:rsid w:val="002F3156"/>
    <w:rsid w:val="00300E33"/>
    <w:rsid w:val="003506DE"/>
    <w:rsid w:val="003650C2"/>
    <w:rsid w:val="0038600B"/>
    <w:rsid w:val="003D314F"/>
    <w:rsid w:val="003D320D"/>
    <w:rsid w:val="003D73FF"/>
    <w:rsid w:val="003E5D2C"/>
    <w:rsid w:val="003F15AD"/>
    <w:rsid w:val="003F3238"/>
    <w:rsid w:val="00405BF8"/>
    <w:rsid w:val="00415DCF"/>
    <w:rsid w:val="00424218"/>
    <w:rsid w:val="00440407"/>
    <w:rsid w:val="00441CFE"/>
    <w:rsid w:val="00443C9B"/>
    <w:rsid w:val="00472785"/>
    <w:rsid w:val="00480562"/>
    <w:rsid w:val="004D3600"/>
    <w:rsid w:val="0059508F"/>
    <w:rsid w:val="005B1A51"/>
    <w:rsid w:val="005B562B"/>
    <w:rsid w:val="005E7822"/>
    <w:rsid w:val="0061173A"/>
    <w:rsid w:val="00613D37"/>
    <w:rsid w:val="00614CE1"/>
    <w:rsid w:val="006234A3"/>
    <w:rsid w:val="00650608"/>
    <w:rsid w:val="00652DCB"/>
    <w:rsid w:val="006567B0"/>
    <w:rsid w:val="0068583C"/>
    <w:rsid w:val="006934FF"/>
    <w:rsid w:val="006974FE"/>
    <w:rsid w:val="006C1494"/>
    <w:rsid w:val="006C1D36"/>
    <w:rsid w:val="006C5AA9"/>
    <w:rsid w:val="006C5C4A"/>
    <w:rsid w:val="006D507C"/>
    <w:rsid w:val="006D70B0"/>
    <w:rsid w:val="006E65E7"/>
    <w:rsid w:val="006F44FE"/>
    <w:rsid w:val="00706F95"/>
    <w:rsid w:val="00717546"/>
    <w:rsid w:val="00731771"/>
    <w:rsid w:val="00740A26"/>
    <w:rsid w:val="007515D1"/>
    <w:rsid w:val="007C6B01"/>
    <w:rsid w:val="007D54B7"/>
    <w:rsid w:val="007F415A"/>
    <w:rsid w:val="00806C5A"/>
    <w:rsid w:val="00834552"/>
    <w:rsid w:val="00840EC7"/>
    <w:rsid w:val="008413F3"/>
    <w:rsid w:val="0084342F"/>
    <w:rsid w:val="008460A5"/>
    <w:rsid w:val="0086402A"/>
    <w:rsid w:val="008874F1"/>
    <w:rsid w:val="008A2B60"/>
    <w:rsid w:val="008C5AF9"/>
    <w:rsid w:val="008E1615"/>
    <w:rsid w:val="00926A88"/>
    <w:rsid w:val="00930CFC"/>
    <w:rsid w:val="0093738A"/>
    <w:rsid w:val="00937BA6"/>
    <w:rsid w:val="00985D7F"/>
    <w:rsid w:val="009A1AC0"/>
    <w:rsid w:val="009A1F3D"/>
    <w:rsid w:val="009A2563"/>
    <w:rsid w:val="009B3845"/>
    <w:rsid w:val="009D36EF"/>
    <w:rsid w:val="009D7138"/>
    <w:rsid w:val="009F7CC5"/>
    <w:rsid w:val="00A25E7C"/>
    <w:rsid w:val="00A56321"/>
    <w:rsid w:val="00A6161A"/>
    <w:rsid w:val="00A6560A"/>
    <w:rsid w:val="00A666A9"/>
    <w:rsid w:val="00A70043"/>
    <w:rsid w:val="00A73924"/>
    <w:rsid w:val="00A83271"/>
    <w:rsid w:val="00A847F5"/>
    <w:rsid w:val="00A94A88"/>
    <w:rsid w:val="00AB6225"/>
    <w:rsid w:val="00AC235F"/>
    <w:rsid w:val="00AD6FAC"/>
    <w:rsid w:val="00B2696C"/>
    <w:rsid w:val="00B600B4"/>
    <w:rsid w:val="00B91F54"/>
    <w:rsid w:val="00BB684F"/>
    <w:rsid w:val="00BB7212"/>
    <w:rsid w:val="00BB78DF"/>
    <w:rsid w:val="00BC4074"/>
    <w:rsid w:val="00BD495A"/>
    <w:rsid w:val="00BE2087"/>
    <w:rsid w:val="00BE43A4"/>
    <w:rsid w:val="00BF3692"/>
    <w:rsid w:val="00C04908"/>
    <w:rsid w:val="00C05C98"/>
    <w:rsid w:val="00C05E95"/>
    <w:rsid w:val="00C255A0"/>
    <w:rsid w:val="00C25810"/>
    <w:rsid w:val="00C27C4E"/>
    <w:rsid w:val="00C41B73"/>
    <w:rsid w:val="00C62AF0"/>
    <w:rsid w:val="00C63446"/>
    <w:rsid w:val="00C67719"/>
    <w:rsid w:val="00C83FBA"/>
    <w:rsid w:val="00C85DFC"/>
    <w:rsid w:val="00CA6D6C"/>
    <w:rsid w:val="00CC6C78"/>
    <w:rsid w:val="00CD0FA3"/>
    <w:rsid w:val="00D00727"/>
    <w:rsid w:val="00D357DC"/>
    <w:rsid w:val="00D554F6"/>
    <w:rsid w:val="00D611DB"/>
    <w:rsid w:val="00D67BFF"/>
    <w:rsid w:val="00D77F0F"/>
    <w:rsid w:val="00D86263"/>
    <w:rsid w:val="00DB62B4"/>
    <w:rsid w:val="00DB7D4E"/>
    <w:rsid w:val="00DC4A63"/>
    <w:rsid w:val="00DD52E0"/>
    <w:rsid w:val="00DD7708"/>
    <w:rsid w:val="00DF48BF"/>
    <w:rsid w:val="00E0114B"/>
    <w:rsid w:val="00E17750"/>
    <w:rsid w:val="00E2535F"/>
    <w:rsid w:val="00E40E00"/>
    <w:rsid w:val="00E528CE"/>
    <w:rsid w:val="00E92424"/>
    <w:rsid w:val="00EA21B0"/>
    <w:rsid w:val="00EC2B08"/>
    <w:rsid w:val="00EC7184"/>
    <w:rsid w:val="00EE4B34"/>
    <w:rsid w:val="00EF29ED"/>
    <w:rsid w:val="00F0083D"/>
    <w:rsid w:val="00F1611E"/>
    <w:rsid w:val="00F46764"/>
    <w:rsid w:val="00F55CC3"/>
    <w:rsid w:val="00F61238"/>
    <w:rsid w:val="00F6647D"/>
    <w:rsid w:val="00F66A41"/>
    <w:rsid w:val="00F6716C"/>
    <w:rsid w:val="00F711D8"/>
    <w:rsid w:val="00F81891"/>
    <w:rsid w:val="00F9226C"/>
    <w:rsid w:val="00F929F6"/>
    <w:rsid w:val="00F959A6"/>
    <w:rsid w:val="00F95AAC"/>
    <w:rsid w:val="00FB3921"/>
    <w:rsid w:val="00FC5F8B"/>
    <w:rsid w:val="00FE22CB"/>
    <w:rsid w:val="00FF142E"/>
    <w:rsid w:val="00FF1B2B"/>
    <w:rsid w:val="00FF27B7"/>
    <w:rsid w:val="03AEADF7"/>
    <w:rsid w:val="16EAFA41"/>
    <w:rsid w:val="17EE8F59"/>
    <w:rsid w:val="2B57D790"/>
    <w:rsid w:val="4239CD44"/>
    <w:rsid w:val="5988776C"/>
    <w:rsid w:val="5FE4946F"/>
    <w:rsid w:val="61FC60DB"/>
    <w:rsid w:val="6BDD1F21"/>
    <w:rsid w:val="7D97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8C863"/>
  <w15:docId w15:val="{A217374B-933B-4B41-9B71-A9BAD98B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D54B7"/>
    <w:rPr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7D54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54B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A21B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semiHidden/>
    <w:rsid w:val="00004C3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26A8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1F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orrissey\Local%20Settings\Temporary%20Internet%20Files\OLK18D\Non-Journal_orde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Non-Journal_orders</ap:Template>
  <ap:Application>Microsoft Word for the web</ap:Application>
  <ap:DocSecurity>0</ap:DocSecurity>
  <ap:ScaleCrop>false</ap:ScaleCrop>
  <ap:Company>Alberta Research Council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For All Non-Journal Purchase Orders</dc:title>
  <dc:creator>Renée Morrissey</dc:creator>
  <lastModifiedBy>Jen Jensen</lastModifiedBy>
  <revision>9</revision>
  <lastPrinted>2016-01-21T19:30:00.0000000Z</lastPrinted>
  <dcterms:created xsi:type="dcterms:W3CDTF">2024-01-04T23:26:00.0000000Z</dcterms:created>
  <dcterms:modified xsi:type="dcterms:W3CDTF">2025-05-28T22:19:53.2833889Z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36eded24,2b7efbb3,9e6900b</vt:lpwstr>
  </property>
  <property fmtid="{D5CDD505-2E9C-101B-9397-08002B2CF9AE}" pid="3" name="ClassificationContentMarkingFooterFontProps">
    <vt:lpwstr>#000000,11,Calibri</vt:lpwstr>
  </property>
  <property fmtid="{D5CDD505-2E9C-101B-9397-08002B2CF9AE}" pid="4" name="ClassificationContentMarkingFooterText">
    <vt:lpwstr>Classification: Protected A</vt:lpwstr>
  </property>
  <property fmtid="{D5CDD505-2E9C-101B-9397-08002B2CF9AE}" pid="5" name="MSIP_Label_2d64f39b-f017-4adb-af5a-748532f4ac7d_Enabled">
    <vt:lpwstr>true</vt:lpwstr>
  </property>
  <property fmtid="{D5CDD505-2E9C-101B-9397-08002B2CF9AE}" pid="6" name="MSIP_Label_2d64f39b-f017-4adb-af5a-748532f4ac7d_SetDate">
    <vt:lpwstr>2025-01-24T20:57:04Z</vt:lpwstr>
  </property>
  <property fmtid="{D5CDD505-2E9C-101B-9397-08002B2CF9AE}" pid="7" name="MSIP_Label_2d64f39b-f017-4adb-af5a-748532f4ac7d_Method">
    <vt:lpwstr>Standard</vt:lpwstr>
  </property>
  <property fmtid="{D5CDD505-2E9C-101B-9397-08002B2CF9AE}" pid="8" name="MSIP_Label_2d64f39b-f017-4adb-af5a-748532f4ac7d_Name">
    <vt:lpwstr>Protected A</vt:lpwstr>
  </property>
  <property fmtid="{D5CDD505-2E9C-101B-9397-08002B2CF9AE}" pid="9" name="MSIP_Label_2d64f39b-f017-4adb-af5a-748532f4ac7d_SiteId">
    <vt:lpwstr>e29d1f2f-2da8-4994-9482-c0d6336d91bc</vt:lpwstr>
  </property>
  <property fmtid="{D5CDD505-2E9C-101B-9397-08002B2CF9AE}" pid="10" name="MSIP_Label_2d64f39b-f017-4adb-af5a-748532f4ac7d_ActionId">
    <vt:lpwstr>7b5f655a-6766-4e63-b7ae-fefdb9b390dd</vt:lpwstr>
  </property>
  <property fmtid="{D5CDD505-2E9C-101B-9397-08002B2CF9AE}" pid="11" name="MSIP_Label_2d64f39b-f017-4adb-af5a-748532f4ac7d_ContentBits">
    <vt:lpwstr>2</vt:lpwstr>
  </property>
</Properties>
</file>